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X="-10" w:tblpY="-450"/>
        <w:tblW w:w="5025" w:type="pct"/>
        <w:tblLook w:val="04A0" w:firstRow="1" w:lastRow="0" w:firstColumn="1" w:lastColumn="0" w:noHBand="0" w:noVBand="1"/>
        <w:tblDescription w:val="Layout table for name, contact info, and objective"/>
      </w:tblPr>
      <w:tblGrid>
        <w:gridCol w:w="2428"/>
        <w:gridCol w:w="6979"/>
      </w:tblGrid>
      <w:tr w:rsidR="00944159" w:rsidRPr="00CF1A49" w14:paraId="76E63CF1" w14:textId="77777777" w:rsidTr="00110C9A">
        <w:trPr>
          <w:trHeight w:hRule="exact" w:val="2158"/>
        </w:trPr>
        <w:tc>
          <w:tcPr>
            <w:tcW w:w="2428" w:type="dxa"/>
            <w:vAlign w:val="center"/>
          </w:tcPr>
          <w:p w14:paraId="30D842B3" w14:textId="5D1777B2" w:rsidR="009929B6" w:rsidRDefault="00944159" w:rsidP="005079BF">
            <w:pPr>
              <w:pStyle w:val="Title"/>
            </w:pPr>
            <w:r>
              <w:rPr>
                <w:noProof/>
              </w:rPr>
              <w:drawing>
                <wp:inline distT="0" distB="0" distL="0" distR="0" wp14:anchorId="6857CB51" wp14:editId="6F15A247">
                  <wp:extent cx="1285875" cy="12858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vAlign w:val="center"/>
          </w:tcPr>
          <w:p w14:paraId="462C17E4" w14:textId="15FD48A3" w:rsidR="009929B6" w:rsidRPr="00944159" w:rsidRDefault="009929B6" w:rsidP="005079BF">
            <w:pPr>
              <w:pStyle w:val="Title"/>
              <w:rPr>
                <w:sz w:val="56"/>
                <w:szCs w:val="52"/>
              </w:rPr>
            </w:pPr>
            <w:r w:rsidRPr="00944159">
              <w:rPr>
                <w:color w:val="E94B3C"/>
                <w:sz w:val="56"/>
                <w:szCs w:val="52"/>
              </w:rPr>
              <w:t>Parth</w:t>
            </w:r>
            <w:r w:rsidRPr="00944159">
              <w:rPr>
                <w:sz w:val="56"/>
                <w:szCs w:val="52"/>
              </w:rPr>
              <w:t xml:space="preserve"> </w:t>
            </w:r>
            <w:r w:rsidRPr="00944159">
              <w:rPr>
                <w:rStyle w:val="IntenseEmphasis"/>
                <w:sz w:val="56"/>
                <w:szCs w:val="52"/>
              </w:rPr>
              <w:t>Trambadiya</w:t>
            </w:r>
          </w:p>
          <w:p w14:paraId="249D5794" w14:textId="65A7C3A4" w:rsidR="009929B6" w:rsidRPr="00857498" w:rsidRDefault="009929B6" w:rsidP="005079BF">
            <w:pPr>
              <w:pStyle w:val="ContactInfo"/>
              <w:contextualSpacing w:val="0"/>
              <w:rPr>
                <w:b/>
                <w:bCs/>
                <w:sz w:val="24"/>
                <w:szCs w:val="24"/>
              </w:rPr>
            </w:pPr>
            <w:r w:rsidRPr="00857498">
              <w:rPr>
                <w:b/>
                <w:bCs/>
                <w:sz w:val="24"/>
                <w:szCs w:val="24"/>
              </w:rPr>
              <w:t xml:space="preserve">trambadiyaparth@gmail.com </w:t>
            </w:r>
            <w:sdt>
              <w:sdtPr>
                <w:rPr>
                  <w:b/>
                  <w:bCs/>
                  <w:sz w:val="24"/>
                  <w:szCs w:val="24"/>
                </w:rPr>
                <w:alias w:val="Divider dot:"/>
                <w:tag w:val="Divider dot:"/>
                <w:id w:val="-1459182552"/>
                <w:placeholder>
                  <w:docPart w:val="762A70E74FDF412ABB979D63CE0D56AA"/>
                </w:placeholder>
                <w:temporary/>
                <w:showingPlcHdr/>
                <w15:appearance w15:val="hidden"/>
              </w:sdtPr>
              <w:sdtEndPr/>
              <w:sdtContent>
                <w:r w:rsidRPr="00857498">
                  <w:rPr>
                    <w:b/>
                    <w:bCs/>
                    <w:sz w:val="24"/>
                    <w:szCs w:val="24"/>
                  </w:rPr>
                  <w:t>·</w:t>
                </w:r>
              </w:sdtContent>
            </w:sdt>
            <w:r w:rsidRPr="00857498">
              <w:rPr>
                <w:b/>
                <w:bCs/>
                <w:sz w:val="24"/>
                <w:szCs w:val="24"/>
              </w:rPr>
              <w:t xml:space="preserve"> +91 9723</w:t>
            </w:r>
            <w:r w:rsidR="00D03737" w:rsidRPr="00857498">
              <w:rPr>
                <w:b/>
                <w:bCs/>
                <w:sz w:val="24"/>
                <w:szCs w:val="24"/>
              </w:rPr>
              <w:t xml:space="preserve">3 </w:t>
            </w:r>
            <w:r w:rsidRPr="00857498">
              <w:rPr>
                <w:b/>
                <w:bCs/>
                <w:sz w:val="24"/>
                <w:szCs w:val="24"/>
              </w:rPr>
              <w:t>07014</w:t>
            </w:r>
          </w:p>
          <w:p w14:paraId="433582C3" w14:textId="036B64D5" w:rsidR="009929B6" w:rsidRPr="00944159" w:rsidRDefault="009929B6" w:rsidP="005079BF">
            <w:pPr>
              <w:pStyle w:val="ContactInfoEmphasis"/>
              <w:contextualSpacing w:val="0"/>
              <w:rPr>
                <w:color w:val="E94B3C"/>
              </w:rPr>
            </w:pPr>
            <w:r w:rsidRPr="003C548F">
              <w:rPr>
                <w:color w:val="595959" w:themeColor="text1" w:themeTint="A6"/>
                <w:sz w:val="24"/>
                <w:szCs w:val="24"/>
              </w:rPr>
              <w:t xml:space="preserve">LinkedIn: </w:t>
            </w:r>
            <w:hyperlink r:id="rId9" w:history="1">
              <w:r w:rsidR="00FB42FE" w:rsidRPr="003C548F">
                <w:rPr>
                  <w:rStyle w:val="Hyperlink"/>
                  <w:color w:val="595959" w:themeColor="text1" w:themeTint="A6"/>
                  <w:sz w:val="24"/>
                  <w:szCs w:val="24"/>
                  <w:u w:val="none"/>
                </w:rPr>
                <w:t>https://www.linkedin.com/in/parth-trambadiya/</w:t>
              </w:r>
            </w:hyperlink>
          </w:p>
        </w:tc>
      </w:tr>
    </w:tbl>
    <w:p w14:paraId="7896BCA8" w14:textId="329E23D7" w:rsidR="00110C9A" w:rsidRPr="00CF1A49" w:rsidRDefault="00110C9A" w:rsidP="00110C9A">
      <w:pPr>
        <w:pStyle w:val="Heading1"/>
      </w:pPr>
      <w:r>
        <w:t>Objective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10C9A" w:rsidRPr="00CF1A49" w14:paraId="03203FF1" w14:textId="77777777" w:rsidTr="00C60C98">
        <w:tc>
          <w:tcPr>
            <w:tcW w:w="9290" w:type="dxa"/>
          </w:tcPr>
          <w:p w14:paraId="73EDC15F" w14:textId="35E409DC" w:rsidR="00110C9A" w:rsidRPr="00CF1A49" w:rsidRDefault="00110C9A" w:rsidP="00650F0A">
            <w:pPr>
              <w:contextualSpacing w:val="0"/>
              <w:jc w:val="both"/>
            </w:pPr>
            <w:r w:rsidRPr="00A137E9">
              <w:rPr>
                <w:sz w:val="24"/>
                <w:szCs w:val="24"/>
              </w:rPr>
              <w:t>To become a successful professional in the field of Information Technology by utilizing my skills and enable further personal and professional development and work towards the prosperity of the organization.</w:t>
            </w:r>
          </w:p>
        </w:tc>
      </w:tr>
    </w:tbl>
    <w:p w14:paraId="58D5BB9A" w14:textId="772EE889" w:rsidR="003C0A44" w:rsidRPr="00CF1A49" w:rsidRDefault="00533F0A" w:rsidP="003C0A44">
      <w:pPr>
        <w:pStyle w:val="Heading1"/>
      </w:pPr>
      <w:r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3C0A44" w:rsidRPr="00CF1A49" w14:paraId="05662A97" w14:textId="77777777" w:rsidTr="00FA3BF2">
        <w:tc>
          <w:tcPr>
            <w:tcW w:w="9290" w:type="dxa"/>
          </w:tcPr>
          <w:p w14:paraId="1A8AE1E2" w14:textId="7449CCDD" w:rsidR="003C0A44" w:rsidRPr="00453912" w:rsidRDefault="003C0A44" w:rsidP="00453912">
            <w:r w:rsidRPr="00453912">
              <w:t xml:space="preserve">May 2020 – </w:t>
            </w:r>
            <w:r w:rsidR="00453912">
              <w:t>J</w:t>
            </w:r>
            <w:r w:rsidRPr="00453912">
              <w:t>une 2020</w:t>
            </w:r>
          </w:p>
          <w:p w14:paraId="5D085F5C" w14:textId="4FB6AC9B" w:rsidR="003C0A44" w:rsidRPr="00CF1A49" w:rsidRDefault="00453912" w:rsidP="00EF611B">
            <w:pPr>
              <w:pStyle w:val="Heading2"/>
              <w:contextualSpacing w:val="0"/>
              <w:outlineLvl w:val="1"/>
            </w:pPr>
            <w:r w:rsidRPr="00453912">
              <w:rPr>
                <w:caps w:val="0"/>
                <w:color w:val="E94B3C"/>
              </w:rPr>
              <w:t>Intern,</w:t>
            </w:r>
            <w:r w:rsidR="003C0A44" w:rsidRPr="00CF1A49">
              <w:t xml:space="preserve"> </w:t>
            </w:r>
            <w:r w:rsidR="00A03D2A" w:rsidRPr="00A03D2A">
              <w:rPr>
                <w:b w:val="0"/>
                <w:bCs/>
                <w:caps w:val="0"/>
                <w:color w:val="595959" w:themeColor="text1" w:themeTint="A6"/>
              </w:rPr>
              <w:t>Life Web Link, Rajkot</w:t>
            </w:r>
          </w:p>
          <w:p w14:paraId="253F3878" w14:textId="1F2C408A" w:rsidR="003C0A44" w:rsidRPr="00CF1A49" w:rsidRDefault="003C0A44" w:rsidP="00650F0A">
            <w:pPr>
              <w:contextualSpacing w:val="0"/>
              <w:jc w:val="both"/>
            </w:pPr>
            <w:r w:rsidRPr="00A137E9">
              <w:rPr>
                <w:sz w:val="24"/>
                <w:szCs w:val="24"/>
              </w:rPr>
              <w:t xml:space="preserve">This company basically working on Digital Marketing and Web Development. In this internship my project was “To </w:t>
            </w:r>
            <w:r w:rsidR="00FA3BF2" w:rsidRPr="00A137E9">
              <w:rPr>
                <w:sz w:val="24"/>
                <w:szCs w:val="24"/>
              </w:rPr>
              <w:t>rebuild official website of company”.</w:t>
            </w:r>
            <w:r w:rsidRPr="00A137E9">
              <w:rPr>
                <w:sz w:val="24"/>
                <w:szCs w:val="24"/>
              </w:rPr>
              <w:t xml:space="preserve">  </w:t>
            </w:r>
          </w:p>
        </w:tc>
      </w:tr>
    </w:tbl>
    <w:sdt>
      <w:sdtPr>
        <w:alias w:val="Education:"/>
        <w:tag w:val="Education:"/>
        <w:id w:val="-1908763273"/>
        <w:placeholder>
          <w:docPart w:val="DF4F94A9C0F44A728D45B1E226CB1E04"/>
        </w:placeholder>
        <w:temporary/>
        <w:showingPlcHdr/>
        <w15:appearance w15:val="hidden"/>
      </w:sdtPr>
      <w:sdtEndPr/>
      <w:sdtContent>
        <w:p w14:paraId="04D1A209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643746EA" w14:textId="77777777" w:rsidTr="00A85026">
        <w:tc>
          <w:tcPr>
            <w:tcW w:w="9290" w:type="dxa"/>
          </w:tcPr>
          <w:p w14:paraId="752B86FF" w14:textId="5506F528" w:rsidR="00544450" w:rsidRPr="00544450" w:rsidRDefault="00544450" w:rsidP="00544450">
            <w:r w:rsidRPr="00544450">
              <w:t>Jun 2018 till now</w:t>
            </w:r>
          </w:p>
          <w:p w14:paraId="6DAE9C8B" w14:textId="4C18DB4B" w:rsidR="001D0BF1" w:rsidRPr="00A03D2A" w:rsidRDefault="00650F0A" w:rsidP="001D0BF1">
            <w:pPr>
              <w:pStyle w:val="Heading2"/>
              <w:contextualSpacing w:val="0"/>
              <w:outlineLvl w:val="1"/>
              <w:rPr>
                <w:b w:val="0"/>
                <w:bCs/>
                <w:color w:val="595959" w:themeColor="text1" w:themeTint="A6"/>
              </w:rPr>
            </w:pPr>
            <w:r w:rsidRPr="00650F0A">
              <w:rPr>
                <w:caps w:val="0"/>
                <w:color w:val="E94B3C"/>
              </w:rPr>
              <w:t>Bachelor of Technology in Computer Engineering</w:t>
            </w:r>
          </w:p>
          <w:p w14:paraId="565D08C8" w14:textId="1C71DD15" w:rsidR="007538DC" w:rsidRPr="00A137E9" w:rsidRDefault="001D7BF2" w:rsidP="007538DC">
            <w:pPr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Charotar University of Science and Technology</w:t>
            </w:r>
            <w:r w:rsidR="00650F0A">
              <w:rPr>
                <w:sz w:val="24"/>
                <w:szCs w:val="24"/>
              </w:rPr>
              <w:t xml:space="preserve"> (CHARUSAT), Anand                                                                          </w:t>
            </w:r>
          </w:p>
          <w:p w14:paraId="5EB86CEA" w14:textId="365BA83C" w:rsidR="00FB42FE" w:rsidRPr="00650F0A" w:rsidRDefault="002F7DDD" w:rsidP="007538DC">
            <w:pPr>
              <w:contextualSpacing w:val="0"/>
            </w:pPr>
            <w:r w:rsidRPr="002F7DDD">
              <w:rPr>
                <w:b/>
                <w:bCs/>
                <w:sz w:val="24"/>
                <w:szCs w:val="24"/>
              </w:rPr>
              <w:t>CGPA</w:t>
            </w:r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B42FE" w:rsidRPr="00A137E9">
              <w:rPr>
                <w:sz w:val="24"/>
                <w:szCs w:val="24"/>
              </w:rPr>
              <w:t>9.</w:t>
            </w:r>
            <w:r w:rsidR="00CA5526">
              <w:rPr>
                <w:sz w:val="24"/>
                <w:szCs w:val="24"/>
              </w:rPr>
              <w:t>63</w:t>
            </w:r>
            <w:r w:rsidR="00650F0A">
              <w:rPr>
                <w:sz w:val="24"/>
                <w:szCs w:val="24"/>
              </w:rPr>
              <w:t xml:space="preserve"> (Till </w:t>
            </w:r>
            <w:r w:rsidR="00CA5526">
              <w:rPr>
                <w:sz w:val="24"/>
                <w:szCs w:val="24"/>
              </w:rPr>
              <w:t>5</w:t>
            </w:r>
            <w:r w:rsidR="00650F0A">
              <w:rPr>
                <w:sz w:val="24"/>
                <w:szCs w:val="24"/>
                <w:vertAlign w:val="superscript"/>
              </w:rPr>
              <w:t xml:space="preserve">th </w:t>
            </w:r>
            <w:r w:rsidR="00650F0A">
              <w:t>Semester)</w:t>
            </w:r>
          </w:p>
        </w:tc>
      </w:tr>
      <w:tr w:rsidR="00A03D2A" w:rsidRPr="00CF1A49" w14:paraId="7964938F" w14:textId="77777777" w:rsidTr="00A85026">
        <w:tc>
          <w:tcPr>
            <w:tcW w:w="9290" w:type="dxa"/>
          </w:tcPr>
          <w:p w14:paraId="4F16BA1F" w14:textId="77777777" w:rsidR="00A03D2A" w:rsidRDefault="00A03D2A" w:rsidP="001D0BF1">
            <w:pPr>
              <w:pStyle w:val="Heading3"/>
              <w:outlineLvl w:val="2"/>
            </w:pPr>
          </w:p>
          <w:p w14:paraId="6C51A288" w14:textId="7917064C" w:rsidR="00A03D2A" w:rsidRPr="00544450" w:rsidRDefault="00544450" w:rsidP="00544450">
            <w:r w:rsidRPr="00544450">
              <w:t>Mar 2018</w:t>
            </w:r>
          </w:p>
          <w:p w14:paraId="241CFDF9" w14:textId="42CE7742" w:rsidR="00650F0A" w:rsidRDefault="00544450" w:rsidP="00A03D2A">
            <w:pPr>
              <w:pStyle w:val="Heading2"/>
              <w:contextualSpacing w:val="0"/>
              <w:outlineLvl w:val="1"/>
              <w:rPr>
                <w:color w:val="E94B3C"/>
              </w:rPr>
            </w:pPr>
            <w:r w:rsidRPr="00544450">
              <w:rPr>
                <w:caps w:val="0"/>
                <w:color w:val="E94B3C"/>
              </w:rPr>
              <w:t xml:space="preserve">Class </w:t>
            </w:r>
            <w:r w:rsidR="00A03D2A">
              <w:rPr>
                <w:color w:val="E94B3C"/>
              </w:rPr>
              <w:t>XII</w:t>
            </w:r>
            <w:r>
              <w:rPr>
                <w:color w:val="E94B3C"/>
              </w:rPr>
              <w:t>, GSHEB</w:t>
            </w:r>
          </w:p>
          <w:p w14:paraId="12D53E62" w14:textId="2723D131" w:rsidR="00A03D2A" w:rsidRPr="00453912" w:rsidRDefault="00A03D2A" w:rsidP="00954533">
            <w:pPr>
              <w:pStyle w:val="Heading2"/>
              <w:spacing w:after="0"/>
              <w:contextualSpacing w:val="0"/>
              <w:outlineLvl w:val="1"/>
              <w:rPr>
                <w:b w:val="0"/>
                <w:bCs/>
                <w:color w:val="595959" w:themeColor="text1" w:themeTint="A6"/>
                <w:sz w:val="24"/>
                <w:szCs w:val="24"/>
              </w:rPr>
            </w:pPr>
            <w:r w:rsidRPr="00453912">
              <w:rPr>
                <w:b w:val="0"/>
                <w:bCs/>
                <w:caps w:val="0"/>
                <w:color w:val="595959" w:themeColor="text1" w:themeTint="A6"/>
                <w:sz w:val="24"/>
                <w:szCs w:val="24"/>
              </w:rPr>
              <w:t>Sandipani Vidhya School – Dhoraji</w:t>
            </w:r>
            <w:r w:rsidR="002F7DDD" w:rsidRPr="00453912">
              <w:rPr>
                <w:b w:val="0"/>
                <w:bCs/>
                <w:caps w:val="0"/>
                <w:color w:val="595959" w:themeColor="text1" w:themeTint="A6"/>
                <w:sz w:val="24"/>
                <w:szCs w:val="24"/>
              </w:rPr>
              <w:t>, Rajkot</w:t>
            </w:r>
          </w:p>
          <w:p w14:paraId="4ED681EA" w14:textId="1DB1B340" w:rsidR="00A03D2A" w:rsidRPr="00A137E9" w:rsidRDefault="00386C09" w:rsidP="00A03D2A">
            <w:pPr>
              <w:pStyle w:val="Heading2"/>
              <w:contextualSpacing w:val="0"/>
              <w:outlineLvl w:val="1"/>
              <w:rPr>
                <w:b w:val="0"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caps w:val="0"/>
                <w:color w:val="595959" w:themeColor="text1" w:themeTint="A6"/>
              </w:rPr>
              <w:t>Score</w:t>
            </w:r>
            <w:r w:rsidR="002F7DDD">
              <w:rPr>
                <w:b w:val="0"/>
                <w:bCs/>
                <w:color w:val="595959" w:themeColor="text1" w:themeTint="A6"/>
                <w:sz w:val="24"/>
                <w:szCs w:val="24"/>
              </w:rPr>
              <w:t>: 96.08 PR</w:t>
            </w:r>
          </w:p>
          <w:p w14:paraId="2292EB96" w14:textId="507324A5" w:rsidR="00A03D2A" w:rsidRDefault="00A03D2A" w:rsidP="001D0BF1">
            <w:pPr>
              <w:pStyle w:val="Heading3"/>
              <w:contextualSpacing w:val="0"/>
              <w:outlineLvl w:val="2"/>
            </w:pPr>
          </w:p>
        </w:tc>
      </w:tr>
      <w:tr w:rsidR="002F7DDD" w:rsidRPr="00CF1A49" w14:paraId="32734E36" w14:textId="77777777" w:rsidTr="00A85026">
        <w:tc>
          <w:tcPr>
            <w:tcW w:w="9290" w:type="dxa"/>
          </w:tcPr>
          <w:p w14:paraId="4E0F6773" w14:textId="5D9E189C" w:rsidR="002F7DDD" w:rsidRPr="00453912" w:rsidRDefault="00453912" w:rsidP="00453912">
            <w:r w:rsidRPr="00453912">
              <w:t>Mar 2016</w:t>
            </w:r>
          </w:p>
          <w:p w14:paraId="70C0574F" w14:textId="098E2EEA" w:rsidR="00650F0A" w:rsidRDefault="00453912" w:rsidP="002F7DDD">
            <w:pPr>
              <w:pStyle w:val="Heading2"/>
              <w:contextualSpacing w:val="0"/>
              <w:outlineLvl w:val="1"/>
              <w:rPr>
                <w:color w:val="E94B3C"/>
              </w:rPr>
            </w:pPr>
            <w:r w:rsidRPr="00453912">
              <w:rPr>
                <w:caps w:val="0"/>
                <w:color w:val="E94B3C"/>
              </w:rPr>
              <w:t>Class</w:t>
            </w:r>
            <w:r w:rsidR="002F7DDD">
              <w:rPr>
                <w:color w:val="E94B3C"/>
              </w:rPr>
              <w:t xml:space="preserve"> X</w:t>
            </w:r>
            <w:r w:rsidR="002F7DDD" w:rsidRPr="00944159">
              <w:rPr>
                <w:color w:val="E94B3C"/>
              </w:rPr>
              <w:t xml:space="preserve">, </w:t>
            </w:r>
            <w:r>
              <w:rPr>
                <w:color w:val="E94B3C"/>
              </w:rPr>
              <w:t>GS</w:t>
            </w:r>
            <w:r w:rsidR="00954533">
              <w:rPr>
                <w:color w:val="E94B3C"/>
              </w:rPr>
              <w:t>H</w:t>
            </w:r>
            <w:r>
              <w:rPr>
                <w:color w:val="E94B3C"/>
              </w:rPr>
              <w:t>EB</w:t>
            </w:r>
          </w:p>
          <w:p w14:paraId="6D53EBBC" w14:textId="074803A4" w:rsidR="002F7DDD" w:rsidRPr="00453912" w:rsidRDefault="002F7DDD" w:rsidP="00954533">
            <w:pPr>
              <w:pStyle w:val="Heading2"/>
              <w:spacing w:after="0"/>
              <w:contextualSpacing w:val="0"/>
              <w:outlineLvl w:val="1"/>
              <w:rPr>
                <w:b w:val="0"/>
                <w:bCs/>
                <w:caps w:val="0"/>
                <w:color w:val="595959" w:themeColor="text1" w:themeTint="A6"/>
                <w:sz w:val="24"/>
                <w:szCs w:val="24"/>
              </w:rPr>
            </w:pPr>
            <w:r w:rsidRPr="00453912">
              <w:rPr>
                <w:b w:val="0"/>
                <w:bCs/>
                <w:caps w:val="0"/>
                <w:color w:val="595959" w:themeColor="text1" w:themeTint="A6"/>
                <w:sz w:val="24"/>
                <w:szCs w:val="24"/>
              </w:rPr>
              <w:t>Vijapura Vidhya School – Sidsar, Jamnagar</w:t>
            </w:r>
          </w:p>
          <w:p w14:paraId="5425351C" w14:textId="1108EADE" w:rsidR="002F7DDD" w:rsidRPr="002F7DDD" w:rsidRDefault="00386C09" w:rsidP="002F7DDD">
            <w:pPr>
              <w:pStyle w:val="Heading2"/>
              <w:contextualSpacing w:val="0"/>
              <w:outlineLvl w:val="1"/>
              <w:rPr>
                <w:b w:val="0"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caps w:val="0"/>
                <w:color w:val="595959" w:themeColor="text1" w:themeTint="A6"/>
              </w:rPr>
              <w:t>Score</w:t>
            </w:r>
            <w:r w:rsidR="002F7DDD">
              <w:rPr>
                <w:b w:val="0"/>
                <w:bCs/>
                <w:color w:val="595959" w:themeColor="text1" w:themeTint="A6"/>
                <w:sz w:val="24"/>
                <w:szCs w:val="24"/>
              </w:rPr>
              <w:t>: 98.79 PR</w:t>
            </w:r>
          </w:p>
        </w:tc>
      </w:tr>
    </w:tbl>
    <w:p w14:paraId="306823DB" w14:textId="73A4733A" w:rsidR="00486277" w:rsidRPr="00CF1A49" w:rsidRDefault="00FA3BF2" w:rsidP="00486277">
      <w:pPr>
        <w:pStyle w:val="Heading1"/>
      </w:pPr>
      <w:r>
        <w:t xml:space="preserve">Technical </w:t>
      </w:r>
      <w:sdt>
        <w:sdtPr>
          <w:alias w:val="Skills:"/>
          <w:tag w:val="Skills:"/>
          <w:id w:val="-1392877668"/>
          <w:placeholder>
            <w:docPart w:val="AD2FD12AB5234980B2355D3763E6E4BA"/>
          </w:placeholder>
          <w:temporary/>
          <w:showingPlcHdr/>
          <w15:appearance w15:val="hidden"/>
        </w:sdtPr>
        <w:sdtEndPr/>
        <w:sdtContent>
          <w:r w:rsidR="00486277" w:rsidRPr="00CF1A49">
            <w:t>Skills</w:t>
          </w:r>
        </w:sdtContent>
      </w:sdt>
    </w:p>
    <w:tbl>
      <w:tblPr>
        <w:tblStyle w:val="TableGrid"/>
        <w:tblW w:w="53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9929"/>
      </w:tblGrid>
      <w:tr w:rsidR="00E44168" w:rsidRPr="006E1507" w14:paraId="5C38FB1E" w14:textId="77777777" w:rsidTr="00E44168">
        <w:trPr>
          <w:trHeight w:val="793"/>
        </w:trPr>
        <w:tc>
          <w:tcPr>
            <w:tcW w:w="9930" w:type="dxa"/>
          </w:tcPr>
          <w:p w14:paraId="2634658C" w14:textId="40B4F6EB" w:rsidR="00E44168" w:rsidRPr="00A137E9" w:rsidRDefault="00E44168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Programming Skills</w:t>
            </w:r>
          </w:p>
          <w:p w14:paraId="797179B2" w14:textId="100AFA22" w:rsidR="00FB42FE" w:rsidRPr="00A137E9" w:rsidRDefault="00FB42FE" w:rsidP="005079BF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C, C++, Java</w:t>
            </w:r>
          </w:p>
          <w:p w14:paraId="3C5396FC" w14:textId="2426DD68" w:rsidR="00E44168" w:rsidRPr="00A137E9" w:rsidRDefault="00E44168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Web Development</w:t>
            </w:r>
            <w:r w:rsidR="005079BF" w:rsidRPr="00A137E9">
              <w:rPr>
                <w:sz w:val="24"/>
                <w:szCs w:val="24"/>
              </w:rPr>
              <w:t xml:space="preserve"> or Scripting Languages</w:t>
            </w:r>
          </w:p>
          <w:p w14:paraId="6D0F9BAB" w14:textId="3097651A" w:rsidR="00FB42FE" w:rsidRPr="00A137E9" w:rsidRDefault="00FB42FE" w:rsidP="005079BF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HTML5, CSS3, JavaScript, </w:t>
            </w:r>
            <w:r w:rsidR="005079BF" w:rsidRPr="00A137E9">
              <w:rPr>
                <w:sz w:val="24"/>
                <w:szCs w:val="24"/>
              </w:rPr>
              <w:t>JQuery, Bootstrap, PHP, SASS</w:t>
            </w:r>
            <w:r w:rsidRPr="00A137E9">
              <w:rPr>
                <w:sz w:val="24"/>
                <w:szCs w:val="24"/>
              </w:rPr>
              <w:t xml:space="preserve"> </w:t>
            </w:r>
          </w:p>
          <w:p w14:paraId="64DE17B5" w14:textId="40D0A4B1" w:rsidR="005079BF" w:rsidRPr="00A137E9" w:rsidRDefault="005079BF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Tools and Technologies</w:t>
            </w:r>
          </w:p>
          <w:p w14:paraId="1F4AEE5F" w14:textId="49B26CE1" w:rsidR="005079BF" w:rsidRPr="00A137E9" w:rsidRDefault="005079BF" w:rsidP="005079BF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AWS, Git, GitHub</w:t>
            </w:r>
          </w:p>
          <w:p w14:paraId="38660F3E" w14:textId="77777777" w:rsidR="00E44168" w:rsidRPr="00A137E9" w:rsidRDefault="005079BF" w:rsidP="006E1507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lastRenderedPageBreak/>
              <w:t>Fields of Interest</w:t>
            </w:r>
          </w:p>
          <w:p w14:paraId="6D52E4C3" w14:textId="77777777" w:rsidR="005079BF" w:rsidRDefault="005079BF" w:rsidP="005079BF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Solution Architect, DevOps</w:t>
            </w:r>
          </w:p>
          <w:p w14:paraId="43286F4C" w14:textId="66ABF13F" w:rsidR="00A137E9" w:rsidRPr="006E1507" w:rsidRDefault="00A137E9" w:rsidP="005079BF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</w:pPr>
          </w:p>
        </w:tc>
      </w:tr>
    </w:tbl>
    <w:p w14:paraId="19066427" w14:textId="2D14D496" w:rsidR="00E44168" w:rsidRPr="00CF1A49" w:rsidRDefault="00E44168" w:rsidP="00E44168">
      <w:pPr>
        <w:pStyle w:val="Heading1"/>
      </w:pPr>
      <w:r>
        <w:lastRenderedPageBreak/>
        <w:t>Projects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4F0296" w:rsidRPr="00CF1A49" w14:paraId="37EE920C" w14:textId="77777777" w:rsidTr="004F0296">
        <w:tc>
          <w:tcPr>
            <w:tcW w:w="9290" w:type="dxa"/>
          </w:tcPr>
          <w:p w14:paraId="2F091F81" w14:textId="77777777" w:rsidR="00501236" w:rsidRPr="00C2323E" w:rsidRDefault="00501236" w:rsidP="00501236">
            <w:r w:rsidRPr="00C2323E">
              <w:t>Aug 2020,</w:t>
            </w:r>
          </w:p>
          <w:p w14:paraId="0C0A542F" w14:textId="77777777" w:rsidR="00501236" w:rsidRPr="00244413" w:rsidRDefault="00501236" w:rsidP="00501236">
            <w:pPr>
              <w:rPr>
                <w:b/>
                <w:bCs/>
                <w:sz w:val="26"/>
                <w:szCs w:val="26"/>
              </w:rPr>
            </w:pP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Official Website </w:t>
            </w:r>
            <w:r>
              <w:rPr>
                <w:b/>
                <w:bCs/>
                <w:color w:val="E94B3C"/>
                <w:sz w:val="26"/>
                <w:szCs w:val="26"/>
              </w:rPr>
              <w:t>o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>f Prathibha Foundation N</w:t>
            </w:r>
            <w:r>
              <w:rPr>
                <w:b/>
                <w:bCs/>
                <w:color w:val="E94B3C"/>
                <w:sz w:val="26"/>
                <w:szCs w:val="26"/>
              </w:rPr>
              <w:t>GO</w:t>
            </w:r>
          </w:p>
          <w:p w14:paraId="034C4B05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This is a fully dynamic official website with Admin panel. The website at client or user side controlling by Admin panel. </w:t>
            </w:r>
          </w:p>
          <w:p w14:paraId="2DC0F813" w14:textId="77777777" w:rsidR="00501236" w:rsidRPr="00501236" w:rsidRDefault="00501236" w:rsidP="00501236">
            <w:pPr>
              <w:pStyle w:val="ListParagraph"/>
              <w:numPr>
                <w:ilvl w:val="0"/>
                <w:numId w:val="18"/>
              </w:numPr>
            </w:pPr>
            <w:r w:rsidRPr="00501236">
              <w:rPr>
                <w:sz w:val="24"/>
                <w:szCs w:val="24"/>
              </w:rPr>
              <w:t xml:space="preserve">The whatever can be add, delete and update by Admin panel. </w:t>
            </w:r>
          </w:p>
          <w:p w14:paraId="75E97B7C" w14:textId="2683EA51" w:rsidR="004F0296" w:rsidRDefault="00501236" w:rsidP="00501236">
            <w:pPr>
              <w:pStyle w:val="ListParagraph"/>
            </w:pPr>
            <w:r w:rsidRPr="00501236">
              <w:rPr>
                <w:sz w:val="24"/>
                <w:szCs w:val="24"/>
              </w:rPr>
              <w:t xml:space="preserve"> </w:t>
            </w:r>
          </w:p>
        </w:tc>
      </w:tr>
      <w:tr w:rsidR="004F0296" w:rsidRPr="00CF1A49" w14:paraId="2A9E3C26" w14:textId="77777777" w:rsidTr="004F0296">
        <w:tc>
          <w:tcPr>
            <w:tcW w:w="9290" w:type="dxa"/>
          </w:tcPr>
          <w:p w14:paraId="5A3639D6" w14:textId="77777777" w:rsidR="00501236" w:rsidRPr="00C2323E" w:rsidRDefault="00501236" w:rsidP="00501236">
            <w:r w:rsidRPr="00C2323E">
              <w:t>Aug 2020,</w:t>
            </w:r>
          </w:p>
          <w:p w14:paraId="6D55B9E8" w14:textId="77777777" w:rsidR="00501236" w:rsidRPr="00244413" w:rsidRDefault="00501236" w:rsidP="00501236">
            <w:pPr>
              <w:rPr>
                <w:b/>
                <w:bCs/>
                <w:sz w:val="26"/>
                <w:szCs w:val="26"/>
              </w:rPr>
            </w:pP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Website </w:t>
            </w:r>
            <w:r>
              <w:rPr>
                <w:b/>
                <w:bCs/>
                <w:color w:val="E94B3C"/>
                <w:sz w:val="26"/>
                <w:szCs w:val="26"/>
              </w:rPr>
              <w:t>f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>or Collage Technical Event</w:t>
            </w:r>
          </w:p>
          <w:p w14:paraId="0CC9DA18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To create fully dynamic website for 36 hours online event of college. </w:t>
            </w:r>
          </w:p>
          <w:p w14:paraId="1CD2B353" w14:textId="79D6E1CB" w:rsidR="00501236" w:rsidRPr="00501236" w:rsidRDefault="00501236" w:rsidP="00C2323E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CDEC (CHARUSAT Decryptonite) was the name of event. Web created by the technologies HTML, CSS, Bootstrap, JQuery, PHP, JS.</w:t>
            </w:r>
          </w:p>
          <w:p w14:paraId="1587DC15" w14:textId="77777777" w:rsidR="004B1189" w:rsidRDefault="004B1189" w:rsidP="004F0296">
            <w:pPr>
              <w:jc w:val="both"/>
            </w:pPr>
          </w:p>
          <w:p w14:paraId="554B5FE4" w14:textId="1A1EC09E" w:rsidR="00896C12" w:rsidRPr="00C2323E" w:rsidRDefault="00C2323E" w:rsidP="00C2323E">
            <w:r w:rsidRPr="00C2323E">
              <w:t>May</w:t>
            </w:r>
            <w:r w:rsidR="00896C12" w:rsidRPr="00C2323E">
              <w:t xml:space="preserve"> 2020,</w:t>
            </w:r>
          </w:p>
          <w:p w14:paraId="1812E1E1" w14:textId="6D98D24A" w:rsidR="004B1189" w:rsidRPr="00244413" w:rsidRDefault="004B1189" w:rsidP="00244413">
            <w:pPr>
              <w:rPr>
                <w:b/>
                <w:bCs/>
                <w:color w:val="E94B3C"/>
                <w:sz w:val="26"/>
                <w:szCs w:val="26"/>
              </w:rPr>
            </w:pPr>
            <w:r w:rsidRPr="00244413">
              <w:rPr>
                <w:b/>
                <w:bCs/>
                <w:color w:val="E94B3C"/>
                <w:sz w:val="26"/>
                <w:szCs w:val="26"/>
              </w:rPr>
              <w:t>Offic</w:t>
            </w:r>
            <w:r w:rsidR="00317D5F" w:rsidRPr="00244413">
              <w:rPr>
                <w:b/>
                <w:bCs/>
                <w:color w:val="E94B3C"/>
                <w:sz w:val="26"/>
                <w:szCs w:val="26"/>
              </w:rPr>
              <w:t>i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al </w:t>
            </w:r>
            <w:r w:rsidR="00244413" w:rsidRPr="00244413">
              <w:rPr>
                <w:b/>
                <w:bCs/>
                <w:color w:val="E94B3C"/>
                <w:sz w:val="26"/>
                <w:szCs w:val="26"/>
              </w:rPr>
              <w:t xml:space="preserve">Website </w:t>
            </w:r>
            <w:r w:rsidR="00244413">
              <w:rPr>
                <w:b/>
                <w:bCs/>
                <w:color w:val="E94B3C"/>
                <w:sz w:val="26"/>
                <w:szCs w:val="26"/>
              </w:rPr>
              <w:t>o</w:t>
            </w:r>
            <w:r w:rsidR="00244413" w:rsidRPr="00244413">
              <w:rPr>
                <w:b/>
                <w:bCs/>
                <w:color w:val="E94B3C"/>
                <w:sz w:val="26"/>
                <w:szCs w:val="26"/>
              </w:rPr>
              <w:t xml:space="preserve">f 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Life </w:t>
            </w:r>
            <w:r w:rsidR="00244413" w:rsidRPr="00244413">
              <w:rPr>
                <w:b/>
                <w:bCs/>
                <w:color w:val="E94B3C"/>
                <w:sz w:val="26"/>
                <w:szCs w:val="26"/>
              </w:rPr>
              <w:t>Web Link Company</w:t>
            </w:r>
          </w:p>
          <w:p w14:paraId="005CBE5F" w14:textId="77777777" w:rsidR="00896C12" w:rsidRPr="00A137E9" w:rsidRDefault="00001E5A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To rebuild official website of Life Web Link, Rajkot company by used of HTML, CSS, Bootstrap, JavaScript, JQuery</w:t>
            </w:r>
            <w:r w:rsidR="001419C0" w:rsidRPr="00A137E9">
              <w:rPr>
                <w:sz w:val="24"/>
                <w:szCs w:val="24"/>
              </w:rPr>
              <w:t>, different JQuery Plugins and Libraries</w:t>
            </w:r>
            <w:r w:rsidRPr="00A137E9">
              <w:rPr>
                <w:sz w:val="24"/>
                <w:szCs w:val="24"/>
              </w:rPr>
              <w:t xml:space="preserve"> for Front-end, PHP for Back-end and MySQL as Database. </w:t>
            </w:r>
          </w:p>
          <w:p w14:paraId="54FF4792" w14:textId="6B6798C5" w:rsidR="004F0296" w:rsidRPr="00A137E9" w:rsidRDefault="00001E5A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Link given </w:t>
            </w:r>
            <w:r w:rsidR="001419C0" w:rsidRPr="00A137E9">
              <w:rPr>
                <w:sz w:val="24"/>
                <w:szCs w:val="24"/>
              </w:rPr>
              <w:t>here:</w:t>
            </w:r>
            <w:r w:rsidRPr="00A137E9">
              <w:rPr>
                <w:sz w:val="24"/>
                <w:szCs w:val="24"/>
              </w:rPr>
              <w:t xml:space="preserve"> </w:t>
            </w:r>
            <w:hyperlink r:id="rId10" w:history="1">
              <w:r w:rsidRPr="00A137E9">
                <w:rPr>
                  <w:rStyle w:val="Hyperlink"/>
                  <w:sz w:val="24"/>
                  <w:szCs w:val="24"/>
                </w:rPr>
                <w:t>http://lifeweblink.com/</w:t>
              </w:r>
            </w:hyperlink>
            <w:r w:rsidR="001419C0" w:rsidRPr="00A137E9">
              <w:rPr>
                <w:sz w:val="24"/>
                <w:szCs w:val="24"/>
              </w:rPr>
              <w:t>.</w:t>
            </w:r>
          </w:p>
          <w:p w14:paraId="62CD2580" w14:textId="77777777" w:rsidR="001419C0" w:rsidRDefault="001419C0" w:rsidP="004F0296">
            <w:pPr>
              <w:jc w:val="both"/>
              <w:rPr>
                <w:b/>
                <w:bCs/>
                <w:color w:val="747474" w:themeColor="background2" w:themeShade="80"/>
              </w:rPr>
            </w:pPr>
          </w:p>
          <w:p w14:paraId="5CD2AB07" w14:textId="77777777" w:rsidR="00501236" w:rsidRPr="00C2323E" w:rsidRDefault="00501236" w:rsidP="00501236">
            <w:r w:rsidRPr="00C2323E">
              <w:t>Feb 2020,</w:t>
            </w:r>
          </w:p>
          <w:p w14:paraId="18F80F46" w14:textId="77777777" w:rsidR="00501236" w:rsidRPr="00244413" w:rsidRDefault="00501236" w:rsidP="00501236">
            <w:pPr>
              <w:rPr>
                <w:b/>
                <w:bCs/>
                <w:sz w:val="26"/>
                <w:szCs w:val="26"/>
              </w:rPr>
            </w:pP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Detection </w:t>
            </w:r>
            <w:r>
              <w:rPr>
                <w:b/>
                <w:bCs/>
                <w:color w:val="E94B3C"/>
                <w:sz w:val="26"/>
                <w:szCs w:val="26"/>
              </w:rPr>
              <w:t>o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 xml:space="preserve">f Defect </w:t>
            </w:r>
            <w:r>
              <w:rPr>
                <w:b/>
                <w:bCs/>
                <w:color w:val="E94B3C"/>
                <w:sz w:val="26"/>
                <w:szCs w:val="26"/>
              </w:rPr>
              <w:t>i</w:t>
            </w:r>
            <w:r w:rsidRPr="00244413">
              <w:rPr>
                <w:b/>
                <w:bCs/>
                <w:color w:val="E94B3C"/>
                <w:sz w:val="26"/>
                <w:szCs w:val="26"/>
              </w:rPr>
              <w:t>n Vision</w:t>
            </w:r>
          </w:p>
          <w:p w14:paraId="7F6EC133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The technology behind of this project is VR (Virtual Reality). By use of VR, person could check their eye sight at Home. </w:t>
            </w:r>
          </w:p>
          <w:p w14:paraId="56F6BA63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This is a basically Android, IOS cross-platform Mobile Application. </w:t>
            </w:r>
          </w:p>
          <w:p w14:paraId="5259415A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The main requirements of this project are Mobile and VR Box of Good enough quality. Simply put the mobile in VR and check different eyesight by given functionality. </w:t>
            </w:r>
          </w:p>
          <w:p w14:paraId="452D0E49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But the accuracy of this Application 60% to 70%.</w:t>
            </w:r>
          </w:p>
          <w:p w14:paraId="442E712A" w14:textId="18889C10" w:rsidR="001419C0" w:rsidRPr="00501236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b/>
                <w:bCs/>
                <w:sz w:val="24"/>
                <w:szCs w:val="24"/>
              </w:rPr>
              <w:t>Tools and Technologies:</w:t>
            </w:r>
            <w:r w:rsidRPr="00A137E9">
              <w:rPr>
                <w:sz w:val="24"/>
                <w:szCs w:val="24"/>
              </w:rPr>
              <w:t xml:space="preserve"> VR, Unity Game Engine.</w:t>
            </w:r>
          </w:p>
          <w:p w14:paraId="6A04D3A4" w14:textId="77777777" w:rsidR="001419C0" w:rsidRDefault="001419C0" w:rsidP="001419C0">
            <w:pPr>
              <w:jc w:val="both"/>
            </w:pPr>
          </w:p>
          <w:p w14:paraId="2C2677C3" w14:textId="77777777" w:rsidR="00501236" w:rsidRPr="00D2658B" w:rsidRDefault="00501236" w:rsidP="00501236">
            <w:r w:rsidRPr="00D2658B">
              <w:t>S</w:t>
            </w:r>
            <w:r>
              <w:t>ep</w:t>
            </w:r>
            <w:r w:rsidRPr="00D2658B">
              <w:t xml:space="preserve"> 2019,</w:t>
            </w:r>
          </w:p>
          <w:p w14:paraId="5ACD4476" w14:textId="77777777" w:rsidR="00501236" w:rsidRPr="00AA04FB" w:rsidRDefault="00501236" w:rsidP="00501236">
            <w:pPr>
              <w:rPr>
                <w:b/>
                <w:bCs/>
                <w:color w:val="E94B3C"/>
                <w:sz w:val="26"/>
                <w:szCs w:val="26"/>
              </w:rPr>
            </w:pPr>
            <w:r w:rsidRPr="00AA04FB">
              <w:rPr>
                <w:b/>
                <w:bCs/>
                <w:color w:val="E94B3C"/>
                <w:sz w:val="26"/>
                <w:szCs w:val="26"/>
              </w:rPr>
              <w:t xml:space="preserve">File Sharing </w:t>
            </w:r>
            <w:r>
              <w:rPr>
                <w:b/>
                <w:bCs/>
                <w:color w:val="E94B3C"/>
                <w:sz w:val="26"/>
                <w:szCs w:val="26"/>
              </w:rPr>
              <w:t>a</w:t>
            </w:r>
            <w:r w:rsidRPr="00AA04FB">
              <w:rPr>
                <w:b/>
                <w:bCs/>
                <w:color w:val="E94B3C"/>
                <w:sz w:val="26"/>
                <w:szCs w:val="26"/>
              </w:rPr>
              <w:t>nd Chat Desktop Based Application</w:t>
            </w:r>
          </w:p>
          <w:p w14:paraId="0FC84DCB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In this project, user can their share file and chat to another user using laptop or PC over or via LAN cable. </w:t>
            </w:r>
          </w:p>
          <w:p w14:paraId="125D1FF1" w14:textId="77777777" w:rsidR="00501236" w:rsidRPr="00A137E9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Simply connect two laptops or PCs using LAN Cable and send request for connection.  After the connection is established, they can share file or send message.</w:t>
            </w:r>
          </w:p>
          <w:p w14:paraId="0A459628" w14:textId="7D79990C" w:rsidR="001419C0" w:rsidRPr="00501236" w:rsidRDefault="00501236" w:rsidP="00501236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A137E9">
              <w:rPr>
                <w:b/>
                <w:bCs/>
                <w:sz w:val="24"/>
                <w:szCs w:val="24"/>
              </w:rPr>
              <w:t>Tools and Technologies:</w:t>
            </w:r>
            <w:r w:rsidRPr="00A137E9">
              <w:rPr>
                <w:sz w:val="24"/>
                <w:szCs w:val="24"/>
              </w:rPr>
              <w:t xml:space="preserve"> C#, Socket Programming, Microsoft Visual Studio.</w:t>
            </w:r>
          </w:p>
        </w:tc>
      </w:tr>
    </w:tbl>
    <w:p w14:paraId="0B07E1FC" w14:textId="42E40F5D" w:rsidR="002F7AC1" w:rsidRPr="00CF1A49" w:rsidRDefault="002F7AC1" w:rsidP="002F7AC1">
      <w:pPr>
        <w:pStyle w:val="Heading1"/>
      </w:pPr>
      <w:r>
        <w:lastRenderedPageBreak/>
        <w:t>certification</w:t>
      </w:r>
    </w:p>
    <w:tbl>
      <w:tblPr>
        <w:tblStyle w:val="TableGrid"/>
        <w:tblW w:w="53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9929"/>
      </w:tblGrid>
      <w:tr w:rsidR="002F7AC1" w:rsidRPr="006E1507" w14:paraId="69EC75E7" w14:textId="77777777" w:rsidTr="00855AAA">
        <w:trPr>
          <w:trHeight w:val="793"/>
        </w:trPr>
        <w:tc>
          <w:tcPr>
            <w:tcW w:w="9929" w:type="dxa"/>
          </w:tcPr>
          <w:p w14:paraId="1D09B02F" w14:textId="02C032EC" w:rsidR="002F7AC1" w:rsidRPr="00A137E9" w:rsidRDefault="002F7AC1" w:rsidP="006B61F2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 xml:space="preserve">AWS Cloud Practitioner </w:t>
            </w:r>
          </w:p>
          <w:p w14:paraId="14838005" w14:textId="5FC2A7AC" w:rsidR="00821966" w:rsidRPr="00A137E9" w:rsidRDefault="00821966" w:rsidP="00821966">
            <w:pPr>
              <w:pStyle w:val="ListBullet"/>
              <w:contextualSpacing w:val="0"/>
              <w:rPr>
                <w:sz w:val="24"/>
                <w:szCs w:val="24"/>
              </w:rPr>
            </w:pPr>
            <w:r w:rsidRPr="00A137E9">
              <w:rPr>
                <w:sz w:val="24"/>
                <w:szCs w:val="24"/>
              </w:rPr>
              <w:t>Introduction of Git and GitHub (Coursera)</w:t>
            </w:r>
          </w:p>
          <w:p w14:paraId="705437C5" w14:textId="65D85A7F" w:rsidR="00855AAA" w:rsidRPr="006E1507" w:rsidRDefault="00821966" w:rsidP="00855AAA">
            <w:pPr>
              <w:pStyle w:val="ListBullet"/>
              <w:contextualSpacing w:val="0"/>
            </w:pPr>
            <w:r w:rsidRPr="00A137E9">
              <w:rPr>
                <w:sz w:val="24"/>
                <w:szCs w:val="24"/>
              </w:rPr>
              <w:t>Toolkit Algorithm (Coursera)</w:t>
            </w:r>
          </w:p>
        </w:tc>
      </w:tr>
    </w:tbl>
    <w:p w14:paraId="74453B86" w14:textId="29856A3D" w:rsidR="00855AAA" w:rsidRPr="00CF1A49" w:rsidRDefault="00855AAA" w:rsidP="00855AAA">
      <w:pPr>
        <w:pStyle w:val="Heading1"/>
      </w:pPr>
      <w:r>
        <w:t>Personal details</w:t>
      </w:r>
    </w:p>
    <w:tbl>
      <w:tblPr>
        <w:tblStyle w:val="TableGrid"/>
        <w:tblW w:w="53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9929"/>
      </w:tblGrid>
      <w:tr w:rsidR="00855AAA" w:rsidRPr="006E1507" w14:paraId="573DF1E1" w14:textId="77777777" w:rsidTr="006B61F2">
        <w:trPr>
          <w:trHeight w:val="793"/>
        </w:trPr>
        <w:tc>
          <w:tcPr>
            <w:tcW w:w="9930" w:type="dxa"/>
          </w:tcPr>
          <w:p w14:paraId="615C38BA" w14:textId="3D7CB08B" w:rsidR="00855AAA" w:rsidRPr="00A137E9" w:rsidRDefault="00855AAA" w:rsidP="006B61F2">
            <w:pPr>
              <w:pStyle w:val="ListBullet"/>
              <w:contextualSpacing w:val="0"/>
              <w:rPr>
                <w:b/>
                <w:bCs/>
                <w:sz w:val="24"/>
                <w:szCs w:val="24"/>
              </w:rPr>
            </w:pPr>
            <w:r w:rsidRPr="00A137E9">
              <w:rPr>
                <w:b/>
                <w:bCs/>
                <w:sz w:val="24"/>
                <w:szCs w:val="24"/>
              </w:rPr>
              <w:t xml:space="preserve">Date of Birth: </w:t>
            </w:r>
            <w:r w:rsidR="0057746B">
              <w:rPr>
                <w:sz w:val="24"/>
                <w:szCs w:val="24"/>
              </w:rPr>
              <w:t>August 3</w:t>
            </w:r>
            <w:r w:rsidR="0057746B" w:rsidRPr="0057746B">
              <w:rPr>
                <w:sz w:val="24"/>
                <w:szCs w:val="24"/>
                <w:vertAlign w:val="superscript"/>
              </w:rPr>
              <w:t>rd</w:t>
            </w:r>
            <w:r w:rsidR="0057746B">
              <w:rPr>
                <w:sz w:val="24"/>
                <w:szCs w:val="24"/>
              </w:rPr>
              <w:t>, 2000</w:t>
            </w:r>
          </w:p>
          <w:p w14:paraId="3F5A938C" w14:textId="69EEB6AC" w:rsidR="00855AAA" w:rsidRPr="00A137E9" w:rsidRDefault="00855AAA" w:rsidP="00855AAA">
            <w:pPr>
              <w:pStyle w:val="ListBullet"/>
              <w:rPr>
                <w:b/>
                <w:bCs/>
                <w:sz w:val="24"/>
                <w:szCs w:val="24"/>
              </w:rPr>
            </w:pPr>
            <w:r w:rsidRPr="00A137E9">
              <w:rPr>
                <w:b/>
                <w:bCs/>
                <w:sz w:val="24"/>
                <w:szCs w:val="24"/>
              </w:rPr>
              <w:t xml:space="preserve">Languages Known: </w:t>
            </w:r>
            <w:r w:rsidR="00B67FD3" w:rsidRPr="00A137E9">
              <w:rPr>
                <w:sz w:val="24"/>
                <w:szCs w:val="24"/>
              </w:rPr>
              <w:t xml:space="preserve">English, Hindi, </w:t>
            </w:r>
            <w:r w:rsidRPr="00A137E9">
              <w:rPr>
                <w:sz w:val="24"/>
                <w:szCs w:val="24"/>
              </w:rPr>
              <w:t>Gujarati</w:t>
            </w:r>
          </w:p>
          <w:p w14:paraId="42BA2D9F" w14:textId="77777777" w:rsidR="00855AAA" w:rsidRPr="00A137E9" w:rsidRDefault="00855AAA" w:rsidP="00855AAA">
            <w:pPr>
              <w:pStyle w:val="ListBullet"/>
              <w:rPr>
                <w:b/>
                <w:bCs/>
                <w:sz w:val="24"/>
                <w:szCs w:val="24"/>
              </w:rPr>
            </w:pPr>
            <w:r w:rsidRPr="00A137E9">
              <w:rPr>
                <w:b/>
                <w:bCs/>
                <w:sz w:val="24"/>
                <w:szCs w:val="24"/>
              </w:rPr>
              <w:t>Hobby</w:t>
            </w:r>
            <w:r w:rsidRPr="00A137E9">
              <w:rPr>
                <w:sz w:val="24"/>
                <w:szCs w:val="24"/>
              </w:rPr>
              <w:t>: Traveling, Swimming</w:t>
            </w:r>
          </w:p>
          <w:p w14:paraId="55A5DDE1" w14:textId="5A85846E" w:rsidR="00855AAA" w:rsidRPr="00855AAA" w:rsidRDefault="00855AAA" w:rsidP="00855AAA">
            <w:pPr>
              <w:pStyle w:val="ListBullet"/>
              <w:rPr>
                <w:b/>
                <w:bCs/>
              </w:rPr>
            </w:pPr>
            <w:r w:rsidRPr="00A137E9">
              <w:rPr>
                <w:b/>
                <w:bCs/>
                <w:sz w:val="24"/>
                <w:szCs w:val="24"/>
              </w:rPr>
              <w:t xml:space="preserve">Nationality: </w:t>
            </w:r>
            <w:r w:rsidRPr="00A137E9">
              <w:rPr>
                <w:sz w:val="24"/>
                <w:szCs w:val="24"/>
              </w:rPr>
              <w:t>Indian</w:t>
            </w:r>
          </w:p>
        </w:tc>
      </w:tr>
    </w:tbl>
    <w:p w14:paraId="4F57CA41" w14:textId="77777777" w:rsidR="002F7AC1" w:rsidRPr="006E1507" w:rsidRDefault="002F7AC1" w:rsidP="006E1507"/>
    <w:sectPr w:rsidR="002F7AC1" w:rsidRPr="006E1507" w:rsidSect="005A1B10">
      <w:footerReference w:type="default" r:id="rId11"/>
      <w:headerReference w:type="first" r:id="rId12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9A5F56" w14:textId="77777777" w:rsidR="004B658F" w:rsidRDefault="004B658F" w:rsidP="0068194B">
      <w:r>
        <w:separator/>
      </w:r>
    </w:p>
    <w:p w14:paraId="0F48718A" w14:textId="77777777" w:rsidR="004B658F" w:rsidRDefault="004B658F"/>
    <w:p w14:paraId="69386205" w14:textId="77777777" w:rsidR="004B658F" w:rsidRDefault="004B658F"/>
  </w:endnote>
  <w:endnote w:type="continuationSeparator" w:id="0">
    <w:p w14:paraId="50FB13BA" w14:textId="77777777" w:rsidR="004B658F" w:rsidRDefault="004B658F" w:rsidP="0068194B">
      <w:r>
        <w:continuationSeparator/>
      </w:r>
    </w:p>
    <w:p w14:paraId="4B30A295" w14:textId="77777777" w:rsidR="004B658F" w:rsidRDefault="004B658F"/>
    <w:p w14:paraId="23DA0A11" w14:textId="77777777" w:rsidR="004B658F" w:rsidRDefault="004B65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D3653A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0EDD49" w14:textId="77777777" w:rsidR="004B658F" w:rsidRDefault="004B658F" w:rsidP="0068194B">
      <w:r>
        <w:separator/>
      </w:r>
    </w:p>
    <w:p w14:paraId="404C1DB3" w14:textId="77777777" w:rsidR="004B658F" w:rsidRDefault="004B658F"/>
    <w:p w14:paraId="431C303F" w14:textId="77777777" w:rsidR="004B658F" w:rsidRDefault="004B658F"/>
  </w:footnote>
  <w:footnote w:type="continuationSeparator" w:id="0">
    <w:p w14:paraId="12C0B862" w14:textId="77777777" w:rsidR="004B658F" w:rsidRDefault="004B658F" w:rsidP="0068194B">
      <w:r>
        <w:continuationSeparator/>
      </w:r>
    </w:p>
    <w:p w14:paraId="066E39BC" w14:textId="77777777" w:rsidR="004B658F" w:rsidRDefault="004B658F"/>
    <w:p w14:paraId="4DA98244" w14:textId="77777777" w:rsidR="004B658F" w:rsidRDefault="004B65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24426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A3A43DA" wp14:editId="0849FA1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D9A31E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alt="Smart Phone" style="width:8.25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" o:bullet="t">
        <v:imagedata r:id="rId1" o:title="" cropleft="-15185f" cropright="-15185f"/>
      </v:shape>
    </w:pict>
  </w:numPicBullet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FF77F0"/>
    <w:multiLevelType w:val="hybridMultilevel"/>
    <w:tmpl w:val="A856732A"/>
    <w:lvl w:ilvl="0" w:tplc="74766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5B292E"/>
    <w:multiLevelType w:val="hybridMultilevel"/>
    <w:tmpl w:val="3F3EBEF2"/>
    <w:lvl w:ilvl="0" w:tplc="D35A9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DE12FA8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94B3C"/>
        <w:sz w:val="24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574898"/>
    <w:multiLevelType w:val="hybridMultilevel"/>
    <w:tmpl w:val="2AF6A5FA"/>
    <w:lvl w:ilvl="0" w:tplc="0368E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A666A"/>
    <w:multiLevelType w:val="hybridMultilevel"/>
    <w:tmpl w:val="83D2A2E0"/>
    <w:lvl w:ilvl="0" w:tplc="EA902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324A1"/>
    <w:multiLevelType w:val="hybridMultilevel"/>
    <w:tmpl w:val="17EC0CD2"/>
    <w:lvl w:ilvl="0" w:tplc="0986D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4B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3"/>
  </w:num>
  <w:num w:numId="8">
    <w:abstractNumId w:val="2"/>
  </w:num>
  <w:num w:numId="9">
    <w:abstractNumId w:val="17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  <w:num w:numId="15">
    <w:abstractNumId w:val="14"/>
  </w:num>
  <w:num w:numId="16">
    <w:abstractNumId w:val="15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26"/>
    <w:rsid w:val="000001EF"/>
    <w:rsid w:val="00001E5A"/>
    <w:rsid w:val="000061E6"/>
    <w:rsid w:val="00007322"/>
    <w:rsid w:val="00007728"/>
    <w:rsid w:val="00024584"/>
    <w:rsid w:val="00024730"/>
    <w:rsid w:val="00055E95"/>
    <w:rsid w:val="0007021F"/>
    <w:rsid w:val="00073888"/>
    <w:rsid w:val="000B2BA5"/>
    <w:rsid w:val="000F2F8C"/>
    <w:rsid w:val="0010006E"/>
    <w:rsid w:val="001017A3"/>
    <w:rsid w:val="001045A8"/>
    <w:rsid w:val="00110C9A"/>
    <w:rsid w:val="00114A91"/>
    <w:rsid w:val="001419C0"/>
    <w:rsid w:val="001427E1"/>
    <w:rsid w:val="0016264D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7BF2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2B87"/>
    <w:rsid w:val="00236D54"/>
    <w:rsid w:val="00241D8C"/>
    <w:rsid w:val="00241FDB"/>
    <w:rsid w:val="00244413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7AC1"/>
    <w:rsid w:val="002F7DDD"/>
    <w:rsid w:val="00307140"/>
    <w:rsid w:val="00316DFF"/>
    <w:rsid w:val="00317D5F"/>
    <w:rsid w:val="00325B57"/>
    <w:rsid w:val="00336056"/>
    <w:rsid w:val="003544E1"/>
    <w:rsid w:val="00366398"/>
    <w:rsid w:val="00386C09"/>
    <w:rsid w:val="003A0632"/>
    <w:rsid w:val="003A30E5"/>
    <w:rsid w:val="003A6ADF"/>
    <w:rsid w:val="003B5928"/>
    <w:rsid w:val="003C0A44"/>
    <w:rsid w:val="003C548F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3912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1189"/>
    <w:rsid w:val="004B658F"/>
    <w:rsid w:val="004B6AD0"/>
    <w:rsid w:val="004C2D5D"/>
    <w:rsid w:val="004C33E1"/>
    <w:rsid w:val="004E01EB"/>
    <w:rsid w:val="004E2794"/>
    <w:rsid w:val="004F0296"/>
    <w:rsid w:val="00501236"/>
    <w:rsid w:val="00502D82"/>
    <w:rsid w:val="005079BF"/>
    <w:rsid w:val="00510392"/>
    <w:rsid w:val="00513E2A"/>
    <w:rsid w:val="0052715D"/>
    <w:rsid w:val="00533F0A"/>
    <w:rsid w:val="00544450"/>
    <w:rsid w:val="00566A35"/>
    <w:rsid w:val="0056701E"/>
    <w:rsid w:val="005740D7"/>
    <w:rsid w:val="0057746B"/>
    <w:rsid w:val="005A0F26"/>
    <w:rsid w:val="005A1B10"/>
    <w:rsid w:val="005A6850"/>
    <w:rsid w:val="005B1B1B"/>
    <w:rsid w:val="005C5932"/>
    <w:rsid w:val="005C6B8B"/>
    <w:rsid w:val="005D3CA7"/>
    <w:rsid w:val="005D4CC1"/>
    <w:rsid w:val="005F4B91"/>
    <w:rsid w:val="005F55D2"/>
    <w:rsid w:val="0062312F"/>
    <w:rsid w:val="00625F2C"/>
    <w:rsid w:val="00633115"/>
    <w:rsid w:val="00650F0A"/>
    <w:rsid w:val="0065149E"/>
    <w:rsid w:val="006618E9"/>
    <w:rsid w:val="0068194B"/>
    <w:rsid w:val="00692703"/>
    <w:rsid w:val="006A1962"/>
    <w:rsid w:val="006B5D48"/>
    <w:rsid w:val="006B7D7B"/>
    <w:rsid w:val="006C1A5E"/>
    <w:rsid w:val="006D2993"/>
    <w:rsid w:val="006E1507"/>
    <w:rsid w:val="00712D8B"/>
    <w:rsid w:val="00721621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21966"/>
    <w:rsid w:val="00830A55"/>
    <w:rsid w:val="00834955"/>
    <w:rsid w:val="00855AAA"/>
    <w:rsid w:val="00855B59"/>
    <w:rsid w:val="00857498"/>
    <w:rsid w:val="00860461"/>
    <w:rsid w:val="0086487C"/>
    <w:rsid w:val="00870B20"/>
    <w:rsid w:val="008829F8"/>
    <w:rsid w:val="00885897"/>
    <w:rsid w:val="00895FCD"/>
    <w:rsid w:val="00896C12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159"/>
    <w:rsid w:val="00944F78"/>
    <w:rsid w:val="009510E7"/>
    <w:rsid w:val="00952C89"/>
    <w:rsid w:val="00952FED"/>
    <w:rsid w:val="00954533"/>
    <w:rsid w:val="009571D8"/>
    <w:rsid w:val="009650EA"/>
    <w:rsid w:val="0097790C"/>
    <w:rsid w:val="0098506E"/>
    <w:rsid w:val="009929B6"/>
    <w:rsid w:val="009A44CE"/>
    <w:rsid w:val="009C4DFC"/>
    <w:rsid w:val="009D44F8"/>
    <w:rsid w:val="009E3160"/>
    <w:rsid w:val="009F220C"/>
    <w:rsid w:val="009F3B05"/>
    <w:rsid w:val="009F4931"/>
    <w:rsid w:val="00A03D2A"/>
    <w:rsid w:val="00A137E9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5026"/>
    <w:rsid w:val="00A93A5D"/>
    <w:rsid w:val="00AA04FB"/>
    <w:rsid w:val="00AA36EC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67FD3"/>
    <w:rsid w:val="00B81760"/>
    <w:rsid w:val="00B8494C"/>
    <w:rsid w:val="00BA1546"/>
    <w:rsid w:val="00BB4E51"/>
    <w:rsid w:val="00BD431F"/>
    <w:rsid w:val="00BE423E"/>
    <w:rsid w:val="00BF61AC"/>
    <w:rsid w:val="00C2323E"/>
    <w:rsid w:val="00C47FA6"/>
    <w:rsid w:val="00C57FC6"/>
    <w:rsid w:val="00C66A7D"/>
    <w:rsid w:val="00C779DA"/>
    <w:rsid w:val="00C814F7"/>
    <w:rsid w:val="00CA4B4D"/>
    <w:rsid w:val="00CA5526"/>
    <w:rsid w:val="00CB35C3"/>
    <w:rsid w:val="00CD323D"/>
    <w:rsid w:val="00CE4030"/>
    <w:rsid w:val="00CE64B3"/>
    <w:rsid w:val="00CF1A49"/>
    <w:rsid w:val="00D03737"/>
    <w:rsid w:val="00D0630C"/>
    <w:rsid w:val="00D243A9"/>
    <w:rsid w:val="00D25771"/>
    <w:rsid w:val="00D2658B"/>
    <w:rsid w:val="00D305E5"/>
    <w:rsid w:val="00D37CD3"/>
    <w:rsid w:val="00D40A2A"/>
    <w:rsid w:val="00D66A52"/>
    <w:rsid w:val="00D66EFA"/>
    <w:rsid w:val="00D72A2D"/>
    <w:rsid w:val="00D9521A"/>
    <w:rsid w:val="00DA3914"/>
    <w:rsid w:val="00DA59AA"/>
    <w:rsid w:val="00DB65CB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61C2"/>
    <w:rsid w:val="00E2397A"/>
    <w:rsid w:val="00E23A48"/>
    <w:rsid w:val="00E254DB"/>
    <w:rsid w:val="00E300FC"/>
    <w:rsid w:val="00E362DB"/>
    <w:rsid w:val="00E44168"/>
    <w:rsid w:val="00E5632B"/>
    <w:rsid w:val="00E61413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2B91"/>
    <w:rsid w:val="00F83A90"/>
    <w:rsid w:val="00F8769D"/>
    <w:rsid w:val="00F9350C"/>
    <w:rsid w:val="00F94EB5"/>
    <w:rsid w:val="00F9624D"/>
    <w:rsid w:val="00FA3BF2"/>
    <w:rsid w:val="00FB31C1"/>
    <w:rsid w:val="00FB42FE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7D318"/>
  <w15:chartTrackingRefBased/>
  <w15:docId w15:val="{8B22A59B-BA01-49F1-BFA0-AC42C914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001E5A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F82B91"/>
  </w:style>
  <w:style w:type="character" w:customStyle="1" w:styleId="vanity-namedisplay-name">
    <w:name w:val="vanity-name__display-name"/>
    <w:basedOn w:val="DefaultParagraphFont"/>
    <w:rsid w:val="00F82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ifeweblin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rth-trambadiya/" TargetMode="Externa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F4F94A9C0F44A728D45B1E226CB1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295FA-42F0-415C-935F-2EBDDBB31B98}"/>
      </w:docPartPr>
      <w:docPartBody>
        <w:p w:rsidR="00580433" w:rsidRDefault="001D658F">
          <w:pPr>
            <w:pStyle w:val="DF4F94A9C0F44A728D45B1E226CB1E04"/>
          </w:pPr>
          <w:r w:rsidRPr="00CF1A49">
            <w:t>Education</w:t>
          </w:r>
        </w:p>
      </w:docPartBody>
    </w:docPart>
    <w:docPart>
      <w:docPartPr>
        <w:name w:val="AD2FD12AB5234980B2355D3763E6E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82B1B-850D-4A5A-96AA-E6B0FDA328D8}"/>
      </w:docPartPr>
      <w:docPartBody>
        <w:p w:rsidR="00580433" w:rsidRDefault="001D658F">
          <w:pPr>
            <w:pStyle w:val="AD2FD12AB5234980B2355D3763E6E4BA"/>
          </w:pPr>
          <w:r w:rsidRPr="00CF1A49">
            <w:t>Skills</w:t>
          </w:r>
        </w:p>
      </w:docPartBody>
    </w:docPart>
    <w:docPart>
      <w:docPartPr>
        <w:name w:val="762A70E74FDF412ABB979D63CE0D5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33C44-1C50-4491-8892-B070CBB8E5FC}"/>
      </w:docPartPr>
      <w:docPartBody>
        <w:p w:rsidR="00B0647A" w:rsidRDefault="00A35C9D" w:rsidP="00A35C9D">
          <w:pPr>
            <w:pStyle w:val="762A70E74FDF412ABB979D63CE0D56AA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8F"/>
    <w:rsid w:val="001D658F"/>
    <w:rsid w:val="0027463B"/>
    <w:rsid w:val="00580433"/>
    <w:rsid w:val="007147F4"/>
    <w:rsid w:val="007752BE"/>
    <w:rsid w:val="00885B66"/>
    <w:rsid w:val="00941F05"/>
    <w:rsid w:val="00995737"/>
    <w:rsid w:val="00A35C9D"/>
    <w:rsid w:val="00B0647A"/>
    <w:rsid w:val="00C04DA1"/>
    <w:rsid w:val="00EA7AE7"/>
    <w:rsid w:val="00F9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580433"/>
    <w:rPr>
      <w:b/>
      <w:caps w:val="0"/>
      <w:smallCaps/>
      <w:color w:val="595959" w:themeColor="text1" w:themeTint="A6"/>
    </w:rPr>
  </w:style>
  <w:style w:type="paragraph" w:customStyle="1" w:styleId="DF4F94A9C0F44A728D45B1E226CB1E04">
    <w:name w:val="DF4F94A9C0F44A728D45B1E226CB1E04"/>
  </w:style>
  <w:style w:type="paragraph" w:customStyle="1" w:styleId="AD2FD12AB5234980B2355D3763E6E4BA">
    <w:name w:val="AD2FD12AB5234980B2355D3763E6E4BA"/>
  </w:style>
  <w:style w:type="paragraph" w:customStyle="1" w:styleId="762A70E74FDF412ABB979D63CE0D56AA">
    <w:name w:val="762A70E74FDF412ABB979D63CE0D56AA"/>
    <w:rsid w:val="00A35C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9BC3-F0A9-4B2F-AD40-7F2BB8E5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347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Parth Trambadiya</cp:lastModifiedBy>
  <cp:revision>37</cp:revision>
  <cp:lastPrinted>2020-12-30T12:26:00Z</cp:lastPrinted>
  <dcterms:created xsi:type="dcterms:W3CDTF">2020-10-04T15:25:00Z</dcterms:created>
  <dcterms:modified xsi:type="dcterms:W3CDTF">2021-02-04T08:30:00Z</dcterms:modified>
  <cp:category/>
</cp:coreProperties>
</file>